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F920F3"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  <w:tr w:rsidR="00F920F3" w:rsidRPr="00F920F3" w14:paraId="78D42008" w14:textId="77777777" w:rsidTr="00F920F3">
        <w:tc>
          <w:tcPr>
            <w:tcW w:w="1890" w:type="dxa"/>
          </w:tcPr>
          <w:p w14:paraId="54CA5E86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DOB:</w:t>
            </w:r>
          </w:p>
        </w:tc>
        <w:tc>
          <w:tcPr>
            <w:tcW w:w="1705" w:type="dxa"/>
            <w:vAlign w:val="center"/>
          </w:tcPr>
          <w:p w14:paraId="7299295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May, 10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488A2995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Anaheim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>, CA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>, 92801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12E1502F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949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233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8000</w:t>
            </w:r>
          </w:p>
        </w:tc>
      </w:tr>
    </w:tbl>
    <w:bookmarkEnd w:id="0"/>
    <w:bookmarkEnd w:id="1"/>
    <w:p w14:paraId="13ECE2DB" w14:textId="42ED3CB2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1F95F" w14:textId="47C1F93D" w:rsidR="00FA06DA" w:rsidRPr="00FA06DA" w:rsidRDefault="00FA06DA" w:rsidP="00FA06DA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FA06D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https://www.linkedin.com/in/jiho-lee-dev/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" filled="f" stroked="f" strokeweight=".5pt">
                <v:textbox>
                  <w:txbxContent>
                    <w:p w14:paraId="15B1F95F" w14:textId="47C1F93D" w:rsidR="00FA06DA" w:rsidRPr="00FA06DA" w:rsidRDefault="00FA06DA" w:rsidP="00FA06DA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FA06DA">
                        <w:rPr>
                          <w:rFonts w:ascii="Courier" w:hAnsi="Courier"/>
                          <w:sz w:val="21"/>
                          <w:szCs w:val="21"/>
                        </w:rPr>
                        <w:t>https://www.linkedin.com/in/jiho-lee-dev/</w:t>
                      </w:r>
                    </w:p>
                  </w:txbxContent>
                </v:textbox>
              </v:shape>
            </w:pict>
          </mc:Fallback>
        </mc:AlternateContent>
      </w:r>
    </w:p>
    <w:p w14:paraId="01C7ACFA" w14:textId="67CA679E" w:rsidR="00DC602B" w:rsidRDefault="00DC602B" w:rsidP="00141A4C">
      <w:pPr>
        <w:pStyle w:val="Heading1"/>
      </w:pPr>
    </w:p>
    <w:p w14:paraId="29A5FC41" w14:textId="3175C6BE" w:rsidR="002A1A84" w:rsidRDefault="00C118FF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3CA139">
                <wp:simplePos x="0" y="0"/>
                <wp:positionH relativeFrom="column">
                  <wp:posOffset>1266190</wp:posOffset>
                </wp:positionH>
                <wp:positionV relativeFrom="paragraph">
                  <wp:posOffset>43815</wp:posOffset>
                </wp:positionV>
                <wp:extent cx="5086350" cy="234950"/>
                <wp:effectExtent l="0" t="0" r="635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29B85CA8" w:rsidR="0015467F" w:rsidRDefault="0015467F" w:rsidP="0015467F">
                            <w:pPr>
                              <w:jc w:val="right"/>
                            </w:pPr>
                            <w:bookmarkStart w:id="2" w:name="OLE_LINK73"/>
                            <w:bookmarkStart w:id="3" w:name="OLE_LINK74"/>
                            <w:bookmarkStart w:id="4" w:name="_Hlk21474114"/>
                            <w:r w:rsidRPr="00880729">
                              <w:rPr>
                                <w:sz w:val="18"/>
                                <w:szCs w:val="18"/>
                              </w:rPr>
                              <w:t>Authorized to work in the United States for any employer: STEM OPT-EAD (11/04/2021)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8FFB" id="Text Box 4" o:spid="_x0000_s1027" type="#_x0000_t202" style="position:absolute;margin-left:99.7pt;margin-top:3.45pt;width:40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" fillcolor="white [3201]" stroked="f" strokeweight=".5pt">
                <v:textbox>
                  <w:txbxContent>
                    <w:p w14:paraId="21CA6F3A" w14:textId="29B85CA8" w:rsidR="0015467F" w:rsidRDefault="0015467F" w:rsidP="0015467F">
                      <w:pPr>
                        <w:jc w:val="right"/>
                      </w:pPr>
                      <w:bookmarkStart w:id="5" w:name="OLE_LINK73"/>
                      <w:bookmarkStart w:id="6" w:name="OLE_LINK74"/>
                      <w:bookmarkStart w:id="7" w:name="_Hlk21474114"/>
                      <w:r w:rsidRPr="00880729">
                        <w:rPr>
                          <w:sz w:val="18"/>
                          <w:szCs w:val="18"/>
                        </w:rPr>
                        <w:t>Authorized to work in the United States for any employer: STEM OPT-EAD (11/04/2021)</w:t>
                      </w:r>
                      <w:bookmarkEnd w:id="5"/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12012ED0" w14:textId="4A334021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r w:rsidRPr="00E958A6">
        <w:rPr>
          <w:sz w:val="22"/>
          <w:szCs w:val="22"/>
        </w:rPr>
        <w:t>Summary</w:t>
      </w:r>
    </w:p>
    <w:p w14:paraId="526D8C0C" w14:textId="49DC34F7" w:rsidR="00501F7C" w:rsidRPr="00880729" w:rsidRDefault="00786B6E" w:rsidP="00AF5E2B">
      <w:pPr>
        <w:rPr>
          <w:sz w:val="18"/>
          <w:szCs w:val="18"/>
        </w:rPr>
      </w:pPr>
      <w:bookmarkStart w:id="8" w:name="OLE_LINK66"/>
      <w:bookmarkStart w:id="9" w:name="OLE_LINK67"/>
      <w:r w:rsidRPr="00880729">
        <w:rPr>
          <w:sz w:val="18"/>
          <w:szCs w:val="18"/>
        </w:rPr>
        <w:t>Full-stack developer former designer</w:t>
      </w:r>
      <w:r w:rsidR="00E20D57">
        <w:rPr>
          <w:sz w:val="18"/>
          <w:szCs w:val="18"/>
        </w:rPr>
        <w:t>;</w:t>
      </w:r>
      <w:r w:rsidRPr="00880729">
        <w:rPr>
          <w:sz w:val="18"/>
          <w:szCs w:val="18"/>
        </w:rPr>
        <w:t xml:space="preserve"> </w:t>
      </w:r>
      <w:r w:rsidR="00E20D57">
        <w:rPr>
          <w:sz w:val="18"/>
          <w:szCs w:val="18"/>
        </w:rPr>
        <w:t>e</w:t>
      </w:r>
      <w:r w:rsidRPr="00880729">
        <w:rPr>
          <w:sz w:val="18"/>
          <w:szCs w:val="18"/>
        </w:rPr>
        <w:t xml:space="preserve">xperience designing and developing </w:t>
      </w:r>
      <w:r w:rsidR="00AF5E2B" w:rsidRPr="00880729">
        <w:rPr>
          <w:sz w:val="18"/>
          <w:szCs w:val="18"/>
        </w:rPr>
        <w:t xml:space="preserve">front-end and </w:t>
      </w:r>
      <w:r w:rsidR="00E20D57">
        <w:rPr>
          <w:sz w:val="18"/>
          <w:szCs w:val="18"/>
        </w:rPr>
        <w:t>back-end</w:t>
      </w:r>
      <w:r w:rsidR="00AF5E2B" w:rsidRPr="00880729">
        <w:rPr>
          <w:sz w:val="18"/>
          <w:szCs w:val="18"/>
        </w:rPr>
        <w:t xml:space="preserve"> small </w:t>
      </w:r>
      <w:r w:rsidRPr="00880729">
        <w:rPr>
          <w:sz w:val="18"/>
          <w:szCs w:val="18"/>
        </w:rPr>
        <w:t xml:space="preserve">and large </w:t>
      </w:r>
      <w:r w:rsidR="00C96706">
        <w:rPr>
          <w:sz w:val="18"/>
          <w:szCs w:val="18"/>
        </w:rPr>
        <w:t>projects</w:t>
      </w:r>
      <w:r w:rsidRPr="00880729">
        <w:rPr>
          <w:sz w:val="18"/>
          <w:szCs w:val="18"/>
        </w:rPr>
        <w:t xml:space="preserve">. In a rapidly developing modern </w:t>
      </w:r>
      <w:r w:rsidR="00B1333D">
        <w:rPr>
          <w:sz w:val="18"/>
          <w:szCs w:val="18"/>
        </w:rPr>
        <w:t>IT</w:t>
      </w:r>
      <w:r w:rsidRPr="00880729">
        <w:rPr>
          <w:sz w:val="18"/>
          <w:szCs w:val="18"/>
        </w:rPr>
        <w:t xml:space="preserve"> environment, </w:t>
      </w:r>
      <w:bookmarkStart w:id="10" w:name="OLE_LINK27"/>
      <w:bookmarkStart w:id="11" w:name="OLE_LINK28"/>
      <w:r w:rsidRPr="00880729">
        <w:rPr>
          <w:sz w:val="18"/>
          <w:szCs w:val="18"/>
        </w:rPr>
        <w:t xml:space="preserve">always keep trying to learn and understand the flow of </w:t>
      </w:r>
      <w:bookmarkStart w:id="12" w:name="OLE_LINK13"/>
      <w:bookmarkStart w:id="13" w:name="OLE_LINK14"/>
      <w:r w:rsidRPr="00880729">
        <w:rPr>
          <w:sz w:val="18"/>
          <w:szCs w:val="18"/>
        </w:rPr>
        <w:t>new technology</w:t>
      </w:r>
      <w:bookmarkEnd w:id="10"/>
      <w:bookmarkEnd w:id="11"/>
      <w:bookmarkEnd w:id="12"/>
      <w:bookmarkEnd w:id="13"/>
      <w:r w:rsidRPr="00880729">
        <w:rPr>
          <w:sz w:val="18"/>
          <w:szCs w:val="18"/>
        </w:rPr>
        <w:t>. Regardless of platform, able to quickly</w:t>
      </w:r>
      <w:r w:rsidR="00AC4766">
        <w:rPr>
          <w:sz w:val="18"/>
          <w:szCs w:val="18"/>
        </w:rPr>
        <w:t xml:space="preserve"> hand-on</w:t>
      </w:r>
      <w:r w:rsidRPr="00880729">
        <w:rPr>
          <w:sz w:val="18"/>
          <w:szCs w:val="18"/>
        </w:rPr>
        <w:t xml:space="preserve"> and apply a variety of </w:t>
      </w:r>
      <w:r w:rsidR="00D31D70">
        <w:rPr>
          <w:sz w:val="18"/>
          <w:szCs w:val="18"/>
        </w:rPr>
        <w:t xml:space="preserve">language, </w:t>
      </w:r>
      <w:r w:rsidR="00AC4766">
        <w:rPr>
          <w:sz w:val="18"/>
          <w:szCs w:val="18"/>
        </w:rPr>
        <w:t>library</w:t>
      </w:r>
      <w:r w:rsidR="00D31D70">
        <w:rPr>
          <w:sz w:val="18"/>
          <w:szCs w:val="18"/>
        </w:rPr>
        <w:t>,</w:t>
      </w:r>
      <w:r w:rsidR="00AC4766">
        <w:rPr>
          <w:sz w:val="18"/>
          <w:szCs w:val="18"/>
        </w:rPr>
        <w:t xml:space="preserve"> and framework</w:t>
      </w:r>
      <w:r w:rsidRPr="00880729">
        <w:rPr>
          <w:sz w:val="18"/>
          <w:szCs w:val="18"/>
        </w:rPr>
        <w:t>.</w:t>
      </w:r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0"/>
        <w:gridCol w:w="2826"/>
      </w:tblGrid>
      <w:tr w:rsidR="000705BD" w14:paraId="348035AD" w14:textId="77777777" w:rsidTr="00372AED">
        <w:tc>
          <w:tcPr>
            <w:tcW w:w="7110" w:type="dxa"/>
          </w:tcPr>
          <w:bookmarkEnd w:id="8"/>
          <w:bookmarkEnd w:id="9"/>
          <w:p w14:paraId="4FA281D3" w14:textId="1F0BA410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EXPERIENCE</w:t>
            </w:r>
          </w:p>
          <w:p w14:paraId="697E8DDD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14" w:name="OLE_LINK9"/>
            <w:bookmarkStart w:id="15" w:name="OLE_LINK10"/>
            <w:bookmarkStart w:id="16" w:name="OLE_LINK25"/>
            <w:bookmarkStart w:id="17" w:name="OLE_LINK26"/>
            <w:r w:rsidRPr="00CC41D6">
              <w:rPr>
                <w:szCs w:val="18"/>
              </w:rPr>
              <w:t>Jan 2019 - Present</w:t>
            </w:r>
          </w:p>
          <w:p w14:paraId="371538FE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bookmarkStart w:id="18" w:name="OLE_LINK15"/>
            <w:bookmarkStart w:id="19" w:name="OLE_LINK16"/>
            <w:bookmarkEnd w:id="14"/>
            <w:bookmarkEnd w:id="15"/>
            <w:r w:rsidRPr="00CC41D6">
              <w:rPr>
                <w:color w:val="000000" w:themeColor="text1"/>
                <w:sz w:val="18"/>
                <w:szCs w:val="18"/>
              </w:rPr>
              <w:t>Full Stack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18"/>
            <w:bookmarkEnd w:id="19"/>
            <w:r w:rsidRPr="00CC41D6">
              <w:rPr>
                <w:color w:val="000000" w:themeColor="text1"/>
                <w:sz w:val="18"/>
                <w:szCs w:val="18"/>
              </w:rPr>
              <w:t>GIT (Hyundai KIA Motor Group)</w:t>
            </w:r>
          </w:p>
          <w:p w14:paraId="44383CB8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Irvine California, US</w:t>
            </w:r>
          </w:p>
          <w:p w14:paraId="3C7E2D85" w14:textId="7489C634" w:rsidR="00CE5AF8" w:rsidRPr="00CC41D6" w:rsidRDefault="000B4CC0" w:rsidP="00CE5AF8">
            <w:pPr>
              <w:rPr>
                <w:sz w:val="18"/>
                <w:szCs w:val="18"/>
              </w:rPr>
            </w:pPr>
            <w:bookmarkStart w:id="20" w:name="OLE_LINK70"/>
            <w:bookmarkStart w:id="21" w:name="OLE_LINK71"/>
            <w:bookmarkStart w:id="22" w:name="OLE_LINK72"/>
            <w:bookmarkEnd w:id="16"/>
            <w:bookmarkEnd w:id="17"/>
            <w:r w:rsidRPr="000B4CC0">
              <w:rPr>
                <w:sz w:val="18"/>
                <w:szCs w:val="18"/>
              </w:rPr>
              <w:t xml:space="preserve">Providing </w:t>
            </w:r>
            <w:r w:rsidR="00160AE5">
              <w:rPr>
                <w:sz w:val="18"/>
                <w:szCs w:val="18"/>
              </w:rPr>
              <w:t>e</w:t>
            </w:r>
            <w:r w:rsidRPr="000B4CC0">
              <w:rPr>
                <w:sz w:val="18"/>
                <w:szCs w:val="18"/>
              </w:rPr>
              <w:t xml:space="preserve">nterprise </w:t>
            </w:r>
            <w:r w:rsidR="00160AE5">
              <w:rPr>
                <w:sz w:val="18"/>
                <w:szCs w:val="18"/>
              </w:rPr>
              <w:t>management s</w:t>
            </w:r>
            <w:r w:rsidRPr="000B4CC0">
              <w:rPr>
                <w:sz w:val="18"/>
                <w:szCs w:val="18"/>
              </w:rPr>
              <w:t>ervice</w:t>
            </w:r>
            <w:r>
              <w:rPr>
                <w:sz w:val="18"/>
                <w:szCs w:val="18"/>
              </w:rPr>
              <w:t xml:space="preserve"> via </w:t>
            </w:r>
            <w:r w:rsidR="00160AE5">
              <w:rPr>
                <w:sz w:val="18"/>
                <w:szCs w:val="18"/>
              </w:rPr>
              <w:t>v</w:t>
            </w:r>
            <w:r w:rsidR="00CE5AF8" w:rsidRPr="00CC41D6">
              <w:rPr>
                <w:sz w:val="18"/>
                <w:szCs w:val="18"/>
              </w:rPr>
              <w:t xml:space="preserve">ehicle </w:t>
            </w:r>
            <w:r w:rsidR="00160AE5">
              <w:rPr>
                <w:sz w:val="18"/>
                <w:szCs w:val="18"/>
              </w:rPr>
              <w:t>d</w:t>
            </w:r>
            <w:r w:rsidR="00CE5AF8" w:rsidRPr="00CC41D6">
              <w:rPr>
                <w:sz w:val="18"/>
                <w:szCs w:val="18"/>
              </w:rPr>
              <w:t xml:space="preserve">iagnostic </w:t>
            </w:r>
            <w:r w:rsidR="00160AE5">
              <w:rPr>
                <w:sz w:val="18"/>
                <w:szCs w:val="18"/>
              </w:rPr>
              <w:t>s</w:t>
            </w:r>
            <w:r w:rsidR="00CE5AF8" w:rsidRPr="00CC41D6">
              <w:rPr>
                <w:sz w:val="18"/>
                <w:szCs w:val="18"/>
              </w:rPr>
              <w:t xml:space="preserve">olution. </w:t>
            </w:r>
            <w:r w:rsidR="00160AE5">
              <w:rPr>
                <w:sz w:val="18"/>
                <w:szCs w:val="18"/>
              </w:rPr>
              <w:t>DevOps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160AE5">
              <w:rPr>
                <w:sz w:val="18"/>
                <w:szCs w:val="18"/>
              </w:rPr>
              <w:t>i</w:t>
            </w:r>
            <w:r w:rsidR="00CE5AF8" w:rsidRPr="00CC41D6">
              <w:rPr>
                <w:sz w:val="18"/>
                <w:szCs w:val="18"/>
              </w:rPr>
              <w:t xml:space="preserve">nspection </w:t>
            </w:r>
            <w:r w:rsidR="00160AE5">
              <w:rPr>
                <w:sz w:val="18"/>
                <w:szCs w:val="18"/>
              </w:rPr>
              <w:t>management system that integrates with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E20D57">
              <w:rPr>
                <w:sz w:val="18"/>
                <w:szCs w:val="18"/>
              </w:rPr>
              <w:t xml:space="preserve">Web Application, </w:t>
            </w:r>
            <w:r w:rsidR="00CE5AF8" w:rsidRPr="00CC41D6">
              <w:rPr>
                <w:sz w:val="18"/>
                <w:szCs w:val="18"/>
              </w:rPr>
              <w:t>Mobile Android, iOS App</w:t>
            </w:r>
            <w:r w:rsidR="00E20D57">
              <w:rPr>
                <w:sz w:val="18"/>
                <w:szCs w:val="18"/>
              </w:rPr>
              <w:t>, Desktop App</w:t>
            </w:r>
            <w:r w:rsidR="00CE5AF8"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="00CE5AF8" w:rsidRPr="00CC41D6">
              <w:rPr>
                <w:sz w:val="18"/>
                <w:szCs w:val="18"/>
              </w:rPr>
              <w:t>WebService</w:t>
            </w:r>
            <w:proofErr w:type="spellEnd"/>
            <w:r w:rsidR="00CE5AF8" w:rsidRPr="00CC41D6"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SOAP, XML,</w:t>
            </w:r>
            <w:r w:rsidR="00F52C23">
              <w:rPr>
                <w:sz w:val="18"/>
                <w:szCs w:val="18"/>
              </w:rPr>
              <w:t xml:space="preserve"> JSON,</w:t>
            </w:r>
            <w:r w:rsidR="00160AE5">
              <w:rPr>
                <w:sz w:val="18"/>
                <w:szCs w:val="18"/>
              </w:rPr>
              <w:t xml:space="preserve"> on </w:t>
            </w:r>
            <w:r w:rsidR="00CE5AF8">
              <w:rPr>
                <w:sz w:val="18"/>
                <w:szCs w:val="18"/>
              </w:rPr>
              <w:t xml:space="preserve">.NET </w:t>
            </w:r>
            <w:r w:rsidR="00E20D57">
              <w:rPr>
                <w:sz w:val="18"/>
                <w:szCs w:val="18"/>
              </w:rPr>
              <w:t>framework</w:t>
            </w:r>
            <w:r w:rsidR="00160AE5">
              <w:rPr>
                <w:sz w:val="18"/>
                <w:szCs w:val="18"/>
              </w:rPr>
              <w:t>.</w:t>
            </w:r>
          </w:p>
          <w:bookmarkEnd w:id="20"/>
          <w:bookmarkEnd w:id="21"/>
          <w:bookmarkEnd w:id="22"/>
          <w:p w14:paraId="4FA51684" w14:textId="77777777" w:rsidR="00CE5AF8" w:rsidRPr="00CC41D6" w:rsidRDefault="00CE5AF8" w:rsidP="00CE5AF8">
            <w:pPr>
              <w:rPr>
                <w:sz w:val="18"/>
                <w:szCs w:val="18"/>
              </w:rPr>
            </w:pPr>
          </w:p>
          <w:p w14:paraId="0B5D9F9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>
              <w:rPr>
                <w:szCs w:val="18"/>
              </w:rPr>
              <w:t>8</w:t>
            </w:r>
          </w:p>
          <w:p w14:paraId="21BF60CF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Full Stack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r w:rsidRPr="00CC41D6">
              <w:rPr>
                <w:color w:val="000000" w:themeColor="text1"/>
                <w:sz w:val="18"/>
                <w:szCs w:val="18"/>
              </w:rPr>
              <w:t>Freelancer</w:t>
            </w:r>
          </w:p>
          <w:p w14:paraId="45F1A49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p w14:paraId="624401F4" w14:textId="77777777" w:rsidR="00CE5AF8" w:rsidRPr="00CC41D6" w:rsidRDefault="00CE5AF8" w:rsidP="00CE5AF8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proofErr w:type="spellStart"/>
            <w:proofErr w:type="gramStart"/>
            <w:r>
              <w:rPr>
                <w:sz w:val="18"/>
                <w:szCs w:val="18"/>
              </w:rPr>
              <w:t>Node,js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660BEA5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2292F3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Nov 2008 - Sep 2010</w:t>
            </w:r>
          </w:p>
          <w:p w14:paraId="3105529C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Senior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Wewelcom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corp.</w:t>
            </w:r>
          </w:p>
          <w:p w14:paraId="343EE77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Anyang-</w:t>
            </w:r>
            <w:proofErr w:type="spellStart"/>
            <w:r w:rsidRPr="00CC41D6">
              <w:rPr>
                <w:szCs w:val="18"/>
              </w:rPr>
              <w:t>si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6C41997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bookmarkStart w:id="23" w:name="OLE_LINK17"/>
            <w:bookmarkStart w:id="24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RESTful API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23"/>
          <w:bookmarkEnd w:id="24"/>
          <w:p w14:paraId="2BA8512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33E1B8F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</w:p>
          <w:p w14:paraId="30B42759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25" w:name="OLE_LINK21"/>
            <w:bookmarkStart w:id="26" w:name="OLE_LINK22"/>
            <w:r w:rsidRPr="00CC41D6">
              <w:rPr>
                <w:color w:val="000000" w:themeColor="text1"/>
                <w:sz w:val="18"/>
                <w:szCs w:val="18"/>
              </w:rPr>
              <w:t>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25"/>
            <w:bookmarkEnd w:id="26"/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</w:p>
          <w:p w14:paraId="0A56587A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7" w:name="OLE_LINK19"/>
            <w:bookmarkStart w:id="28" w:name="OLE_LINK20"/>
            <w:proofErr w:type="spellStart"/>
            <w:r w:rsidRPr="00CC41D6">
              <w:rPr>
                <w:szCs w:val="18"/>
              </w:rPr>
              <w:t>Seongnam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2D8CFD5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Pr="00CC41D6">
              <w:rPr>
                <w:sz w:val="18"/>
                <w:szCs w:val="18"/>
              </w:rPr>
              <w:t xml:space="preserve"> IIS, ASP, MSSQL, Oracle, COM+ Sockets, MFC, C#.N</w:t>
            </w:r>
            <w:r>
              <w:rPr>
                <w:sz w:val="18"/>
                <w:szCs w:val="18"/>
              </w:rPr>
              <w:t xml:space="preserve">ET, Window Form, </w:t>
            </w:r>
            <w:r w:rsidRPr="00CC41D6">
              <w:rPr>
                <w:sz w:val="18"/>
                <w:szCs w:val="18"/>
              </w:rPr>
              <w:t>Ajax</w:t>
            </w:r>
          </w:p>
          <w:p w14:paraId="14DEBA5C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</w:p>
          <w:p w14:paraId="3FA01C29" w14:textId="77777777" w:rsidR="00CE5AF8" w:rsidRPr="00CC41D6" w:rsidRDefault="00CE5AF8" w:rsidP="00CE5AF8">
            <w:pPr>
              <w:pStyle w:val="Period"/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</w:pP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Assistant Engineer • </w:t>
            </w: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</w:p>
          <w:p w14:paraId="7C652855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Pr="00CC41D6">
              <w:rPr>
                <w:sz w:val="18"/>
                <w:szCs w:val="18"/>
              </w:rPr>
              <w:t xml:space="preserve">ignal simulator, UI Design, PDA app, </w:t>
            </w:r>
            <w:r>
              <w:rPr>
                <w:sz w:val="18"/>
                <w:szCs w:val="18"/>
              </w:rPr>
              <w:t xml:space="preserve">Window </w:t>
            </w:r>
            <w:r w:rsidRPr="00CC41D6">
              <w:rPr>
                <w:sz w:val="18"/>
                <w:szCs w:val="18"/>
              </w:rPr>
              <w:t>Mobile 2003</w:t>
            </w:r>
          </w:p>
          <w:bookmarkEnd w:id="27"/>
          <w:bookmarkEnd w:id="28"/>
          <w:p w14:paraId="4FC9441B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746AA2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9" w:name="OLE_LINK11"/>
            <w:bookmarkStart w:id="30" w:name="OLE_LINK12"/>
            <w:r w:rsidRPr="00CC41D6">
              <w:rPr>
                <w:szCs w:val="18"/>
              </w:rPr>
              <w:t>Jan 2002 - Mar 2004</w:t>
            </w:r>
          </w:p>
          <w:bookmarkEnd w:id="29"/>
          <w:bookmarkEnd w:id="30"/>
          <w:p w14:paraId="6CF9AA86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Designer &amp;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</w:p>
          <w:p w14:paraId="410FBE4E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Gwanak-gu</w:t>
            </w:r>
            <w:proofErr w:type="spellEnd"/>
            <w:r w:rsidRPr="00CC41D6">
              <w:rPr>
                <w:szCs w:val="18"/>
              </w:rPr>
              <w:t>, Seoul, South Korea</w:t>
            </w:r>
          </w:p>
          <w:p w14:paraId="285B50D9" w14:textId="668EE95C" w:rsidR="00CE5AF8" w:rsidRPr="0024308B" w:rsidRDefault="00CE5AF8" w:rsidP="00CE5AF8">
            <w:pPr>
              <w:pStyle w:val="Heading2"/>
              <w:rPr>
                <w:b w:val="0"/>
                <w:bCs/>
                <w:sz w:val="18"/>
                <w:szCs w:val="18"/>
              </w:rPr>
            </w:pPr>
            <w:r w:rsidRPr="0024308B">
              <w:rPr>
                <w:b w:val="0"/>
                <w:bCs/>
                <w:sz w:val="18"/>
                <w:szCs w:val="18"/>
              </w:rPr>
              <w:t xml:space="preserve">Designed and Developed branding franchise websites web application on </w:t>
            </w:r>
            <w:r w:rsidR="0024308B">
              <w:rPr>
                <w:b w:val="0"/>
                <w:bCs/>
                <w:sz w:val="18"/>
                <w:szCs w:val="18"/>
              </w:rPr>
              <w:t>LAMP</w:t>
            </w:r>
          </w:p>
          <w:p w14:paraId="0D1435C2" w14:textId="6CE743CA" w:rsidR="00BE78E4" w:rsidRPr="0019204F" w:rsidRDefault="00B1333D" w:rsidP="00FE3141">
            <w:pPr>
              <w:rPr>
                <w:sz w:val="18"/>
                <w:szCs w:val="18"/>
              </w:rPr>
            </w:pPr>
            <w:r w:rsidRPr="00CC41D6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8DCFF2" wp14:editId="45B25C95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141605</wp:posOffset>
                      </wp:positionV>
                      <wp:extent cx="2539365" cy="26543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936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C33FF" w14:textId="104541C8" w:rsidR="009544B1" w:rsidRPr="00FA06DA" w:rsidRDefault="00017CC8" w:rsidP="009544B1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see </w:t>
                                  </w:r>
                                  <w:r w:rsidR="009544B1"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more &gt; </w:t>
                                  </w:r>
                                  <w:bookmarkStart w:id="31" w:name="OLE_LINK63"/>
                                  <w:bookmarkStart w:id="32" w:name="OLE_LINK64"/>
                                  <w:bookmarkStart w:id="33" w:name="OLE_LINK65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instrText xml:space="preserve"> HYPERLINK "https://jiholee.me/" </w:instrText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 w:rsidR="009544B1" w:rsidRP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>https://jiholee.me</w:t>
                                  </w:r>
                                  <w:bookmarkEnd w:id="31"/>
                                  <w:bookmarkEnd w:id="32"/>
                                  <w:bookmarkEnd w:id="33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B6F84DB" w14:textId="5835D368" w:rsidR="007C4CEC" w:rsidRPr="00FA06DA" w:rsidRDefault="007C4CEC" w:rsidP="007C4CEC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DCFF2" id="Text Box 2" o:spid="_x0000_s1028" type="#_x0000_t202" style="position:absolute;margin-left:300.2pt;margin-top:11.1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" filled="f" stroked="f" strokeweight=".5pt">
                      <v:textbo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34" w:name="OLE_LINK63"/>
                            <w:bookmarkStart w:id="35" w:name="OLE_LINK64"/>
                            <w:bookmarkStart w:id="36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34"/>
                            <w:bookmarkEnd w:id="35"/>
                            <w:bookmarkEnd w:id="36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26" w:type="dxa"/>
          </w:tcPr>
          <w:p w14:paraId="5B5EFCD6" w14:textId="6F9BB08B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sz w:val="22"/>
                <w:szCs w:val="22"/>
              </w:rPr>
              <w:t>Techniques</w:t>
            </w:r>
          </w:p>
          <w:p w14:paraId="0200E189" w14:textId="24894E78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Front-end</w:t>
            </w:r>
          </w:p>
          <w:p w14:paraId="76D8E5A9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HTML5, CSS3, SaaS, Less</w:t>
            </w:r>
          </w:p>
          <w:p w14:paraId="79EF7AA1" w14:textId="77777777" w:rsidR="00CE5AF8" w:rsidRDefault="00CE5AF8" w:rsidP="00CE5AF8">
            <w:pPr>
              <w:rPr>
                <w:sz w:val="18"/>
                <w:szCs w:val="18"/>
              </w:rPr>
            </w:pPr>
            <w:bookmarkStart w:id="37" w:name="OLE_LINK39"/>
            <w:bookmarkStart w:id="38" w:name="OLE_LINK40"/>
            <w:bookmarkStart w:id="39" w:name="OLE_LINK41"/>
            <w:bookmarkStart w:id="40" w:name="OLE_LINK37"/>
            <w:bookmarkStart w:id="41" w:name="OLE_LINK38"/>
            <w:bookmarkStart w:id="42" w:name="OLE_LINK35"/>
            <w:bookmarkStart w:id="43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44" w:name="OLE_LINK42"/>
            <w:bookmarkStart w:id="45" w:name="OLE_LINK43"/>
            <w:bookmarkEnd w:id="37"/>
            <w:bookmarkEnd w:id="38"/>
            <w:bookmarkEnd w:id="39"/>
            <w:bookmarkEnd w:id="40"/>
            <w:bookmarkEnd w:id="41"/>
            <w:r w:rsidRPr="00B603A8">
              <w:rPr>
                <w:sz w:val="18"/>
                <w:szCs w:val="18"/>
              </w:rPr>
              <w:t xml:space="preserve">JavaScript, ES6, </w:t>
            </w:r>
          </w:p>
          <w:p w14:paraId="73407B88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TypeScript</w:t>
            </w:r>
            <w:r>
              <w:rPr>
                <w:sz w:val="18"/>
                <w:szCs w:val="18"/>
              </w:rPr>
              <w:t>, jQuery, Babel, Gulp</w:t>
            </w:r>
          </w:p>
          <w:p w14:paraId="0BCFF2CA" w14:textId="7480CDAE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6" w:name="OLE_LINK44"/>
            <w:bookmarkStart w:id="47" w:name="OLE_LINK45"/>
            <w:bookmarkEnd w:id="42"/>
            <w:bookmarkEnd w:id="43"/>
            <w:bookmarkEnd w:id="44"/>
            <w:bookmarkEnd w:id="45"/>
            <w:r>
              <w:rPr>
                <w:sz w:val="18"/>
                <w:szCs w:val="18"/>
              </w:rPr>
              <w:t>SPA:</w:t>
            </w:r>
            <w:r w:rsidRPr="00B603A8">
              <w:rPr>
                <w:sz w:val="18"/>
                <w:szCs w:val="18"/>
              </w:rPr>
              <w:t xml:space="preserve"> Angular, React, Vue</w:t>
            </w:r>
            <w:bookmarkStart w:id="48" w:name="_GoBack"/>
            <w:bookmarkEnd w:id="46"/>
            <w:bookmarkEnd w:id="47"/>
            <w:bookmarkEnd w:id="48"/>
          </w:p>
          <w:p w14:paraId="43A1F5E4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49" w:name="OLE_LINK3"/>
            <w:bookmarkStart w:id="50" w:name="OLE_LINK4"/>
          </w:p>
          <w:p w14:paraId="376302BF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Back-end</w:t>
            </w:r>
          </w:p>
          <w:p w14:paraId="6C6D27D6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1" w:name="OLE_LINK31"/>
            <w:bookmarkStart w:id="52" w:name="OLE_LINK32"/>
            <w:bookmarkStart w:id="53" w:name="OLE_LINK46"/>
            <w:r w:rsidRPr="00B603A8">
              <w:rPr>
                <w:sz w:val="18"/>
                <w:szCs w:val="18"/>
              </w:rPr>
              <w:t>PHP, JSP, ASP, C#.NET, Laravel</w:t>
            </w:r>
          </w:p>
          <w:p w14:paraId="76DAB82E" w14:textId="573FFEF5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4" w:name="OLE_LINK33"/>
            <w:bookmarkStart w:id="55" w:name="OLE_LINK34"/>
            <w:bookmarkEnd w:id="51"/>
            <w:bookmarkEnd w:id="52"/>
            <w:bookmarkEnd w:id="53"/>
            <w:r w:rsidRPr="00B603A8">
              <w:rPr>
                <w:rFonts w:hint="eastAsia"/>
                <w:sz w:val="18"/>
                <w:szCs w:val="18"/>
              </w:rPr>
              <w:t>I</w:t>
            </w:r>
            <w:r w:rsidRPr="00B603A8">
              <w:rPr>
                <w:sz w:val="18"/>
                <w:szCs w:val="18"/>
              </w:rPr>
              <w:t xml:space="preserve">IS, Apache, Tomcat, </w:t>
            </w:r>
            <w:proofErr w:type="spellStart"/>
            <w:r w:rsidRPr="00B603A8">
              <w:rPr>
                <w:sz w:val="18"/>
                <w:szCs w:val="18"/>
              </w:rPr>
              <w:t>nginx</w:t>
            </w:r>
            <w:proofErr w:type="spellEnd"/>
            <w:r w:rsidRPr="00B603A8">
              <w:rPr>
                <w:sz w:val="18"/>
                <w:szCs w:val="18"/>
              </w:rPr>
              <w:t>, Node.js</w:t>
            </w:r>
            <w:bookmarkStart w:id="56" w:name="OLE_LINK47"/>
            <w:bookmarkStart w:id="57" w:name="OLE_LINK48"/>
            <w:bookmarkEnd w:id="54"/>
            <w:bookmarkEnd w:id="55"/>
            <w:r w:rsidR="00372AED">
              <w:rPr>
                <w:sz w:val="18"/>
                <w:szCs w:val="18"/>
              </w:rPr>
              <w:t xml:space="preserve">, </w:t>
            </w:r>
            <w:r w:rsidRPr="00B603A8">
              <w:rPr>
                <w:sz w:val="18"/>
                <w:szCs w:val="18"/>
              </w:rPr>
              <w:t>MSSQL, MySQL, Postgre</w:t>
            </w:r>
            <w:r w:rsidR="004E438E">
              <w:rPr>
                <w:sz w:val="18"/>
                <w:szCs w:val="18"/>
              </w:rPr>
              <w:t>SQL</w:t>
            </w:r>
            <w:r w:rsidRPr="00B603A8">
              <w:rPr>
                <w:sz w:val="18"/>
                <w:szCs w:val="18"/>
              </w:rPr>
              <w:t>, Redis</w:t>
            </w:r>
          </w:p>
          <w:bookmarkEnd w:id="56"/>
          <w:bookmarkEnd w:id="57"/>
          <w:p w14:paraId="3FD8ACA7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NoSQL: MongoDB, MariaDB</w:t>
            </w:r>
            <w:bookmarkEnd w:id="49"/>
            <w:bookmarkEnd w:id="50"/>
          </w:p>
          <w:p w14:paraId="76646AE4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RESTful API,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</w:p>
          <w:p w14:paraId="0565A012" w14:textId="77777777" w:rsidR="00CE5AF8" w:rsidRPr="00B603A8" w:rsidRDefault="00CE5AF8" w:rsidP="00CE5AF8">
            <w:pPr>
              <w:rPr>
                <w:sz w:val="18"/>
                <w:szCs w:val="18"/>
              </w:rPr>
            </w:pPr>
          </w:p>
          <w:p w14:paraId="26BA941A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58" w:name="OLE_LINK23"/>
            <w:bookmarkStart w:id="59" w:name="OLE_LINK24"/>
            <w:r w:rsidRPr="00B603A8">
              <w:rPr>
                <w:sz w:val="18"/>
                <w:szCs w:val="18"/>
              </w:rPr>
              <w:t>DevOps</w:t>
            </w:r>
          </w:p>
          <w:p w14:paraId="5ED080CF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0" w:name="OLE_LINK49"/>
            <w:bookmarkStart w:id="61" w:name="OLE_LINK50"/>
            <w:r w:rsidRPr="00B603A8">
              <w:rPr>
                <w:sz w:val="18"/>
                <w:szCs w:val="18"/>
              </w:rPr>
              <w:t>Cloud: AWS, Azure, GCP</w:t>
            </w:r>
            <w:r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Pr="00B603A8">
              <w:rPr>
                <w:sz w:val="18"/>
                <w:szCs w:val="18"/>
                <w:lang w:eastAsia="ko-KR"/>
              </w:rPr>
              <w:t xml:space="preserve"> Heroku</w:t>
            </w:r>
          </w:p>
          <w:p w14:paraId="7FEA7D75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2" w:name="OLE_LINK51"/>
            <w:bookmarkStart w:id="63" w:name="OLE_LINK52"/>
            <w:bookmarkEnd w:id="60"/>
            <w:bookmarkEnd w:id="61"/>
            <w:r w:rsidRPr="00B603A8">
              <w:rPr>
                <w:sz w:val="18"/>
                <w:szCs w:val="18"/>
                <w:lang w:eastAsia="ko-KR"/>
              </w:rPr>
              <w:t>CI</w:t>
            </w:r>
            <w:r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CD: GitHub, GitLab, Bitbucket</w:t>
            </w:r>
          </w:p>
          <w:p w14:paraId="61DBDFCC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4" w:name="OLE_LINK53"/>
            <w:bookmarkStart w:id="65" w:name="OLE_LINK54"/>
            <w:bookmarkEnd w:id="62"/>
            <w:bookmarkEnd w:id="63"/>
            <w:r w:rsidRPr="00B603A8">
              <w:rPr>
                <w:sz w:val="18"/>
                <w:szCs w:val="18"/>
                <w:lang w:eastAsia="ko-KR"/>
              </w:rPr>
              <w:t xml:space="preserve">JIRA, Confluence, </w:t>
            </w:r>
            <w:bookmarkStart w:id="66" w:name="OLE_LINK29"/>
            <w:bookmarkStart w:id="67" w:name="OLE_LINK30"/>
            <w:r w:rsidRPr="00B603A8">
              <w:rPr>
                <w:sz w:val="18"/>
                <w:szCs w:val="18"/>
                <w:lang w:eastAsia="ko-KR"/>
              </w:rPr>
              <w:t>Jenkins</w:t>
            </w:r>
            <w:bookmarkEnd w:id="66"/>
            <w:bookmarkEnd w:id="67"/>
            <w:r w:rsidRPr="00B603A8">
              <w:rPr>
                <w:sz w:val="18"/>
                <w:szCs w:val="18"/>
                <w:lang w:eastAsia="ko-KR"/>
              </w:rPr>
              <w:t>, Travis</w:t>
            </w:r>
          </w:p>
          <w:p w14:paraId="4B257D56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8" w:name="OLE_LINK55"/>
            <w:bookmarkStart w:id="69" w:name="OLE_LINK56"/>
            <w:bookmarkEnd w:id="64"/>
            <w:bookmarkEnd w:id="65"/>
            <w:r w:rsidRPr="00B603A8">
              <w:rPr>
                <w:sz w:val="18"/>
                <w:szCs w:val="18"/>
                <w:lang w:eastAsia="ko-KR"/>
              </w:rPr>
              <w:t>Docker, Vagrant, Kubernetes</w:t>
            </w:r>
            <w:bookmarkEnd w:id="58"/>
            <w:bookmarkEnd w:id="59"/>
          </w:p>
          <w:bookmarkEnd w:id="68"/>
          <w:bookmarkEnd w:id="69"/>
          <w:p w14:paraId="7846191E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</w:p>
          <w:p w14:paraId="343E7BAD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70" w:name="OLE_LINK68"/>
            <w:bookmarkStart w:id="71" w:name="OLE_LINK69"/>
            <w:r w:rsidRPr="00B603A8">
              <w:rPr>
                <w:sz w:val="18"/>
                <w:szCs w:val="18"/>
              </w:rPr>
              <w:t>CMS</w:t>
            </w:r>
            <w:r>
              <w:rPr>
                <w:sz w:val="18"/>
                <w:szCs w:val="18"/>
              </w:rPr>
              <w:t>s</w:t>
            </w:r>
          </w:p>
          <w:p w14:paraId="5C1B655A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2" w:name="OLE_LINK57"/>
            <w:bookmarkStart w:id="73" w:name="OLE_LINK58"/>
            <w:r w:rsidRPr="00B603A8">
              <w:rPr>
                <w:sz w:val="18"/>
                <w:szCs w:val="18"/>
              </w:rPr>
              <w:t>WordPress, Drupal, Joomla!</w:t>
            </w:r>
          </w:p>
          <w:p w14:paraId="220C0ECE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4" w:name="OLE_LINK59"/>
            <w:bookmarkStart w:id="75" w:name="OLE_LINK60"/>
            <w:bookmarkEnd w:id="72"/>
            <w:bookmarkEnd w:id="73"/>
            <w:r w:rsidRPr="00B603A8">
              <w:rPr>
                <w:sz w:val="18"/>
                <w:szCs w:val="18"/>
              </w:rPr>
              <w:t>XE3, WooCommerce, Magento</w:t>
            </w:r>
          </w:p>
          <w:p w14:paraId="43A0B7E6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bookmarkStart w:id="76" w:name="OLE_LINK61"/>
            <w:bookmarkStart w:id="77" w:name="OLE_LINK62"/>
            <w:bookmarkEnd w:id="74"/>
            <w:bookmarkEnd w:id="75"/>
            <w:r w:rsidRPr="00BE78E4">
              <w:rPr>
                <w:sz w:val="18"/>
                <w:szCs w:val="18"/>
              </w:rPr>
              <w:t xml:space="preserve">Umbraco, </w:t>
            </w:r>
            <w:proofErr w:type="spellStart"/>
            <w:r w:rsidRPr="00BE78E4">
              <w:rPr>
                <w:sz w:val="18"/>
                <w:szCs w:val="18"/>
              </w:rPr>
              <w:t>GatsbyJS</w:t>
            </w:r>
            <w:proofErr w:type="spellEnd"/>
            <w:r w:rsidRPr="00BE78E4">
              <w:rPr>
                <w:sz w:val="18"/>
                <w:szCs w:val="18"/>
              </w:rPr>
              <w:t>, Jekyll, Hugo</w:t>
            </w:r>
            <w:bookmarkEnd w:id="70"/>
            <w:bookmarkEnd w:id="71"/>
            <w:bookmarkEnd w:id="76"/>
            <w:bookmarkEnd w:id="77"/>
          </w:p>
          <w:p w14:paraId="07BBBBD7" w14:textId="77777777" w:rsidR="00CE5AF8" w:rsidRPr="00BE78E4" w:rsidRDefault="00CE5AF8" w:rsidP="00CE5AF8">
            <w:pPr>
              <w:rPr>
                <w:sz w:val="18"/>
                <w:szCs w:val="18"/>
              </w:rPr>
            </w:pPr>
          </w:p>
          <w:p w14:paraId="4821CCF2" w14:textId="77777777" w:rsidR="00CE5AF8" w:rsidRPr="00BE78E4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Extra…</w:t>
            </w:r>
          </w:p>
          <w:p w14:paraId="53C02F56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Python, Django, Flask</w:t>
            </w:r>
          </w:p>
          <w:p w14:paraId="0EE4E4C4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Java, Spring boot</w:t>
            </w:r>
          </w:p>
          <w:p w14:paraId="7E28E39A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Ruby on Rails</w:t>
            </w:r>
            <w:r>
              <w:rPr>
                <w:sz w:val="18"/>
                <w:szCs w:val="18"/>
              </w:rPr>
              <w:t>, Go</w:t>
            </w:r>
          </w:p>
          <w:p w14:paraId="01B09830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React Native, Ionic, Flutter</w:t>
            </w:r>
          </w:p>
          <w:p w14:paraId="79AE730A" w14:textId="6ECB2C0C" w:rsidR="00CF0F26" w:rsidRDefault="00CE5AF8" w:rsidP="00CE5AF8">
            <w:r w:rsidRPr="0019204F">
              <w:rPr>
                <w:sz w:val="18"/>
                <w:szCs w:val="18"/>
              </w:rPr>
              <w:t>Agile Scrum M</w:t>
            </w:r>
            <w:r>
              <w:rPr>
                <w:sz w:val="18"/>
                <w:szCs w:val="18"/>
              </w:rPr>
              <w:t>e</w:t>
            </w:r>
            <w:r w:rsidRPr="0019204F">
              <w:rPr>
                <w:sz w:val="18"/>
                <w:szCs w:val="18"/>
              </w:rPr>
              <w:t>tho</w:t>
            </w:r>
            <w:r>
              <w:rPr>
                <w:sz w:val="18"/>
                <w:szCs w:val="18"/>
              </w:rPr>
              <w:t>do</w:t>
            </w:r>
            <w:r w:rsidRPr="0019204F">
              <w:rPr>
                <w:sz w:val="18"/>
                <w:szCs w:val="18"/>
              </w:rPr>
              <w:t>logy</w:t>
            </w:r>
          </w:p>
        </w:tc>
      </w:tr>
    </w:tbl>
    <w:p w14:paraId="35980F2E" w14:textId="4DAFD0BA" w:rsidR="006270A9" w:rsidRPr="00CC41D6" w:rsidRDefault="00CF0F26" w:rsidP="002A1A84">
      <w:pPr>
        <w:pStyle w:val="Heading1"/>
        <w:spacing w:before="240"/>
        <w:rPr>
          <w:sz w:val="20"/>
          <w:szCs w:val="20"/>
        </w:rPr>
      </w:pPr>
      <w:r w:rsidRPr="00CC41D6">
        <w:rPr>
          <w:sz w:val="20"/>
          <w:szCs w:val="20"/>
        </w:rPr>
        <w:t>Education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4770"/>
      </w:tblGrid>
      <w:tr w:rsidR="005A3141" w14:paraId="446AA380" w14:textId="77777777" w:rsidTr="005A3141">
        <w:tc>
          <w:tcPr>
            <w:tcW w:w="5220" w:type="dxa"/>
          </w:tcPr>
          <w:p w14:paraId="258B2FAE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5A3141" w:rsidRPr="00CC41D6" w:rsidRDefault="005A3141" w:rsidP="00CF0F26">
            <w:pPr>
              <w:pStyle w:val="Heading2"/>
              <w:outlineLvl w:val="1"/>
              <w:rPr>
                <w:color w:val="auto"/>
                <w:sz w:val="18"/>
                <w:szCs w:val="18"/>
              </w:rPr>
            </w:pPr>
            <w:bookmarkStart w:id="78" w:name="OLE_LINK5"/>
            <w:bookmarkStart w:id="79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bookmarkEnd w:id="78"/>
          <w:bookmarkEnd w:id="79"/>
          <w:p w14:paraId="715E8648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Computer Information Systems</w:t>
            </w:r>
          </w:p>
        </w:tc>
        <w:tc>
          <w:tcPr>
            <w:tcW w:w="4770" w:type="dxa"/>
          </w:tcPr>
          <w:p w14:paraId="52527596" w14:textId="5B1870A9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2011 - Mar 2015 </w:t>
            </w:r>
          </w:p>
          <w:p w14:paraId="4075D807" w14:textId="77777777" w:rsidR="005A3141" w:rsidRPr="00CC41D6" w:rsidRDefault="005A3141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6E5F240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California, US</w:t>
            </w:r>
          </w:p>
          <w:p w14:paraId="462AB1AD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Science, Computer Programming</w:t>
            </w:r>
          </w:p>
        </w:tc>
      </w:tr>
    </w:tbl>
    <w:p w14:paraId="4A0F47CE" w14:textId="61AF10F5" w:rsidR="001B29CF" w:rsidRPr="001B29CF" w:rsidRDefault="001B29CF" w:rsidP="00705BC5"/>
    <w:sectPr w:rsidR="001B29CF" w:rsidRPr="001B29CF" w:rsidSect="00F24F7C">
      <w:footerReference w:type="default" r:id="rId8"/>
      <w:headerReference w:type="first" r:id="rId9"/>
      <w:pgSz w:w="12240" w:h="15840"/>
      <w:pgMar w:top="2088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74F90E" w14:textId="77777777" w:rsidR="00B166C3" w:rsidRDefault="00B166C3">
      <w:pPr>
        <w:spacing w:after="0"/>
      </w:pPr>
      <w:r>
        <w:separator/>
      </w:r>
    </w:p>
  </w:endnote>
  <w:endnote w:type="continuationSeparator" w:id="0">
    <w:p w14:paraId="1BFCC0D4" w14:textId="77777777" w:rsidR="00B166C3" w:rsidRDefault="00B166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5120A" w14:textId="77777777" w:rsidR="00B166C3" w:rsidRDefault="00B166C3">
      <w:pPr>
        <w:spacing w:after="0"/>
      </w:pPr>
      <w:r>
        <w:separator/>
      </w:r>
    </w:p>
  </w:footnote>
  <w:footnote w:type="continuationSeparator" w:id="0">
    <w:p w14:paraId="7463BC79" w14:textId="77777777" w:rsidR="00B166C3" w:rsidRDefault="00B166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27F" w14:textId="2885D16E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6E4961">
      <w:rPr>
        <w:noProof/>
      </w:rPr>
      <w:t>10/21/2019</w:t>
    </w:r>
    <w:r>
      <w:fldChar w:fldCharType="end"/>
    </w:r>
    <w:r w:rsidR="00DD3954">
      <w:rPr>
        <w:noProof/>
      </w:rPr>
      <w:drawing>
        <wp:anchor distT="0" distB="0" distL="114300" distR="114300" simplePos="0" relativeHeight="251661312" behindDoc="1" locked="0" layoutInCell="1" allowOverlap="1" wp14:anchorId="0C4542F5" wp14:editId="58266C80">
          <wp:simplePos x="0" y="0"/>
          <wp:positionH relativeFrom="column">
            <wp:posOffset>-775970</wp:posOffset>
          </wp:positionH>
          <wp:positionV relativeFrom="paragraph">
            <wp:posOffset>-864147</wp:posOffset>
          </wp:positionV>
          <wp:extent cx="7984359" cy="2113412"/>
          <wp:effectExtent l="0" t="0" r="444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4359" cy="21134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5DCD9F08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1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7677"/>
    <w:rsid w:val="000705BD"/>
    <w:rsid w:val="000A4F59"/>
    <w:rsid w:val="000B18F0"/>
    <w:rsid w:val="000B242D"/>
    <w:rsid w:val="000B3585"/>
    <w:rsid w:val="000B4CC0"/>
    <w:rsid w:val="000E7FFE"/>
    <w:rsid w:val="000F139E"/>
    <w:rsid w:val="00102BB5"/>
    <w:rsid w:val="00141A4C"/>
    <w:rsid w:val="0015467F"/>
    <w:rsid w:val="00160AE5"/>
    <w:rsid w:val="0019204F"/>
    <w:rsid w:val="001A3103"/>
    <w:rsid w:val="001B29CF"/>
    <w:rsid w:val="001B3693"/>
    <w:rsid w:val="001C3643"/>
    <w:rsid w:val="001C4216"/>
    <w:rsid w:val="001C73F5"/>
    <w:rsid w:val="001F18F5"/>
    <w:rsid w:val="001F76D1"/>
    <w:rsid w:val="0021458B"/>
    <w:rsid w:val="00216BE5"/>
    <w:rsid w:val="00231BE1"/>
    <w:rsid w:val="00240151"/>
    <w:rsid w:val="00241C90"/>
    <w:rsid w:val="0024308B"/>
    <w:rsid w:val="002658C5"/>
    <w:rsid w:val="00266C25"/>
    <w:rsid w:val="002677FD"/>
    <w:rsid w:val="00277C6A"/>
    <w:rsid w:val="002815B9"/>
    <w:rsid w:val="0028220F"/>
    <w:rsid w:val="002A1A84"/>
    <w:rsid w:val="002C6E00"/>
    <w:rsid w:val="002D1696"/>
    <w:rsid w:val="002F4FAB"/>
    <w:rsid w:val="00303468"/>
    <w:rsid w:val="00346FB2"/>
    <w:rsid w:val="00350154"/>
    <w:rsid w:val="0035383D"/>
    <w:rsid w:val="00356C14"/>
    <w:rsid w:val="0036244D"/>
    <w:rsid w:val="00372AED"/>
    <w:rsid w:val="003C30DA"/>
    <w:rsid w:val="003C6B8E"/>
    <w:rsid w:val="003D5E82"/>
    <w:rsid w:val="00417487"/>
    <w:rsid w:val="00432796"/>
    <w:rsid w:val="004528DF"/>
    <w:rsid w:val="00454775"/>
    <w:rsid w:val="00481B56"/>
    <w:rsid w:val="004B16D5"/>
    <w:rsid w:val="004C0A15"/>
    <w:rsid w:val="004D534D"/>
    <w:rsid w:val="004D66A2"/>
    <w:rsid w:val="004E438E"/>
    <w:rsid w:val="00501F7C"/>
    <w:rsid w:val="00532631"/>
    <w:rsid w:val="0055081F"/>
    <w:rsid w:val="00592187"/>
    <w:rsid w:val="005A0092"/>
    <w:rsid w:val="005A3141"/>
    <w:rsid w:val="005A681C"/>
    <w:rsid w:val="005D3225"/>
    <w:rsid w:val="005E260D"/>
    <w:rsid w:val="00601215"/>
    <w:rsid w:val="00613187"/>
    <w:rsid w:val="00617B26"/>
    <w:rsid w:val="006270A9"/>
    <w:rsid w:val="00640CF1"/>
    <w:rsid w:val="00671DC5"/>
    <w:rsid w:val="00675956"/>
    <w:rsid w:val="00681034"/>
    <w:rsid w:val="006B7114"/>
    <w:rsid w:val="006E4961"/>
    <w:rsid w:val="006F5360"/>
    <w:rsid w:val="006F7681"/>
    <w:rsid w:val="00705BC5"/>
    <w:rsid w:val="007261AF"/>
    <w:rsid w:val="0072639E"/>
    <w:rsid w:val="00763F96"/>
    <w:rsid w:val="00786B6E"/>
    <w:rsid w:val="007952C6"/>
    <w:rsid w:val="007B30FE"/>
    <w:rsid w:val="007C4CEC"/>
    <w:rsid w:val="007F61D0"/>
    <w:rsid w:val="00816216"/>
    <w:rsid w:val="0084752F"/>
    <w:rsid w:val="008703E8"/>
    <w:rsid w:val="008734C0"/>
    <w:rsid w:val="0087734B"/>
    <w:rsid w:val="00880729"/>
    <w:rsid w:val="008B5F7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33C4D"/>
    <w:rsid w:val="00A72B23"/>
    <w:rsid w:val="00AA6123"/>
    <w:rsid w:val="00AC4632"/>
    <w:rsid w:val="00AC4766"/>
    <w:rsid w:val="00AF5E2B"/>
    <w:rsid w:val="00B1333D"/>
    <w:rsid w:val="00B166C3"/>
    <w:rsid w:val="00B40F93"/>
    <w:rsid w:val="00B603A8"/>
    <w:rsid w:val="00B74C37"/>
    <w:rsid w:val="00B778D4"/>
    <w:rsid w:val="00B90FCC"/>
    <w:rsid w:val="00BA10F9"/>
    <w:rsid w:val="00BC33BF"/>
    <w:rsid w:val="00BD3179"/>
    <w:rsid w:val="00BD6079"/>
    <w:rsid w:val="00BD768D"/>
    <w:rsid w:val="00BE78E4"/>
    <w:rsid w:val="00C118FF"/>
    <w:rsid w:val="00C247CB"/>
    <w:rsid w:val="00C26F7E"/>
    <w:rsid w:val="00C41B59"/>
    <w:rsid w:val="00C470E1"/>
    <w:rsid w:val="00C52971"/>
    <w:rsid w:val="00C61F8E"/>
    <w:rsid w:val="00C771FA"/>
    <w:rsid w:val="00C96706"/>
    <w:rsid w:val="00CA5750"/>
    <w:rsid w:val="00CC41D6"/>
    <w:rsid w:val="00CC4814"/>
    <w:rsid w:val="00CE5AF8"/>
    <w:rsid w:val="00CF0F26"/>
    <w:rsid w:val="00D03828"/>
    <w:rsid w:val="00D051BC"/>
    <w:rsid w:val="00D06725"/>
    <w:rsid w:val="00D172E0"/>
    <w:rsid w:val="00D31D70"/>
    <w:rsid w:val="00D8703E"/>
    <w:rsid w:val="00DC602B"/>
    <w:rsid w:val="00DD3954"/>
    <w:rsid w:val="00E13B4D"/>
    <w:rsid w:val="00E20D57"/>
    <w:rsid w:val="00E32447"/>
    <w:rsid w:val="00E42B2D"/>
    <w:rsid w:val="00E674C0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F00719"/>
    <w:rsid w:val="00F24F7C"/>
    <w:rsid w:val="00F33B1B"/>
    <w:rsid w:val="00F43D57"/>
    <w:rsid w:val="00F4672A"/>
    <w:rsid w:val="00F52C23"/>
    <w:rsid w:val="00F76751"/>
    <w:rsid w:val="00F83979"/>
    <w:rsid w:val="00F84EEA"/>
    <w:rsid w:val="00F920F3"/>
    <w:rsid w:val="00F92D22"/>
    <w:rsid w:val="00FA02AD"/>
    <w:rsid w:val="00FA06DA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BC5"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BC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A1DD5-C9CB-4342-A63A-3656DBCBB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0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2</cp:revision>
  <cp:lastPrinted>2019-10-21T07:56:00Z</cp:lastPrinted>
  <dcterms:created xsi:type="dcterms:W3CDTF">2019-10-21T07:56:00Z</dcterms:created>
  <dcterms:modified xsi:type="dcterms:W3CDTF">2019-10-21T07:56:00Z</dcterms:modified>
  <cp:version/>
</cp:coreProperties>
</file>